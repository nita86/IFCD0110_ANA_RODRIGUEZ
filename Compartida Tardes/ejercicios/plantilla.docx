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EEB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8"/>
          <w:szCs w:val="22"/>
          <w:lang w:eastAsia="en-US"/>
        </w:rPr>
        <w:t xml:space="preserve">Crear </w:t>
      </w:r>
      <w:r w:rsidR="00444E87" w:rsidRPr="00444E87">
        <w:rPr>
          <w:rFonts w:asciiTheme="minorHAnsi" w:eastAsiaTheme="minorHAnsi" w:hAnsiTheme="minorHAnsi" w:cstheme="minorBidi"/>
          <w:sz w:val="28"/>
          <w:szCs w:val="22"/>
          <w:lang w:eastAsia="en-US"/>
        </w:rPr>
        <w:t xml:space="preserve">un sitio web basado </w:t>
      </w:r>
      <w:r w:rsidRPr="00D963CE">
        <w:rPr>
          <w:rFonts w:asciiTheme="minorHAnsi" w:eastAsiaTheme="minorHAnsi" w:hAnsiTheme="minorHAnsi" w:cstheme="minorBidi"/>
          <w:sz w:val="28"/>
          <w:szCs w:val="22"/>
          <w:lang w:eastAsia="en-US"/>
        </w:rPr>
        <w:t>lenguaje HTML5 y CSS3.</w:t>
      </w:r>
    </w:p>
    <w:p w:rsidR="00D963CE" w:rsidRPr="009B3EEB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 w:rsidRPr="009B3EEB"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  <w:t>Instrucciones</w:t>
      </w:r>
      <w:r w:rsidR="004A4C7D" w:rsidRPr="009B3EEB">
        <w:rPr>
          <w:rFonts w:asciiTheme="minorHAnsi" w:eastAsiaTheme="minorHAnsi" w:hAnsiTheme="minorHAnsi" w:cstheme="minorBidi"/>
          <w:b/>
          <w:sz w:val="32"/>
          <w:szCs w:val="32"/>
          <w:lang w:eastAsia="en-US"/>
        </w:rPr>
        <w:t xml:space="preserve"> para crear el Sitio Web.</w:t>
      </w: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Carpeta de trabajo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963CE" w:rsidRPr="00D963CE" w:rsidRDefault="00D963CE" w:rsidP="00733362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Crear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carpeta con el nombre 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proofErr w:type="spellStart"/>
      <w:r w:rsidR="00E562C3" w:rsidRP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nombreAlumno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en tu carpeta de trabajo.</w:t>
      </w:r>
    </w:p>
    <w:p w:rsidR="00D963CE" w:rsidRDefault="00D963CE" w:rsidP="00733362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Crear carpetas</w:t>
      </w:r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, “</w:t>
      </w:r>
      <w:proofErr w:type="spellStart"/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asset</w:t>
      </w:r>
      <w:proofErr w:type="spellEnd"/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”,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”,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img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dentro de la carpeta “</w:t>
      </w:r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proofErr w:type="spellStart"/>
      <w:r w:rsidR="00E562C3" w:rsidRP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nombreAlumno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”.</w:t>
      </w:r>
    </w:p>
    <w:p w:rsidR="001B0699" w:rsidRPr="00D963CE" w:rsidRDefault="001B0699" w:rsidP="00733362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carpeta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debe estar dentro de carpeta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examen-</w:t>
      </w:r>
      <w:proofErr w:type="spellStart"/>
      <w:r w:rsidRP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nombreAlumno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D963CE" w:rsidP="00D963CE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Documentos de la </w:t>
      </w:r>
      <w:r w:rsidR="009E3661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D963CE" w:rsidRP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 debe contener un documento CSS con los estilos de la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debe contener 3 documentos HTML</w:t>
      </w:r>
      <w:proofErr w:type="gram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lenguaje-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lenguaje-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js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Default="00D963CE" w:rsidP="00733362">
      <w:pPr>
        <w:numPr>
          <w:ilvl w:val="0"/>
          <w:numId w:val="5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 carpeta “</w:t>
      </w:r>
      <w:proofErr w:type="spellStart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img</w:t>
      </w:r>
      <w:proofErr w:type="spellEnd"/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 debe contener todas las imágenes </w:t>
      </w:r>
      <w:r w:rsidR="00F9143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cada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E3661" w:rsidRDefault="009E3661" w:rsidP="00733362">
      <w:pPr>
        <w:numPr>
          <w:ilvl w:val="0"/>
          <w:numId w:val="5"/>
        </w:numPr>
        <w:spacing w:after="160" w:line="259" w:lineRule="auto"/>
        <w:ind w:right="-142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documento “index.html”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estar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dentro de carpeta “</w:t>
      </w:r>
      <w:proofErr w:type="spellStart"/>
      <w:r w:rsidR="001B0699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="001B0699"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Entorno del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sitio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:rsidR="00C84E99" w:rsidRDefault="00C84E99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página web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debe de estar formada por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un menú de navegación en la parte superior.</w:t>
      </w:r>
    </w:p>
    <w:p w:rsidR="008A151B" w:rsidRDefault="008A151B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 continuación, una cabecera que muestre una imagen distinta en cada página web.</w:t>
      </w:r>
    </w:p>
    <w:p w:rsidR="00C84E99" w:rsidRDefault="00C84E99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contenido de las páginas 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web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se mostrará debajo de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>a cabecera dividido en secciones y artículos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3212B" w:rsidRDefault="0023212B" w:rsidP="00316D0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Habrá u</w:t>
      </w:r>
      <w:r w:rsidR="00000C93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na tabla en cada página </w:t>
      </w: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con información de los navegadores web más importantes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7B05E1" w:rsidRDefault="0023212B" w:rsidP="00316D0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 página tendrá u</w:t>
      </w:r>
      <w:r w:rsidR="00000C93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 </w:t>
      </w:r>
      <w:r w:rsidR="008A151B"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formulario</w:t>
      </w:r>
      <w:r w:rsidR="007B05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que los usuarios puedan dejar comentarios.</w:t>
      </w:r>
    </w:p>
    <w:p w:rsidR="00C84E99" w:rsidRPr="00C84E99" w:rsidRDefault="007B05E1" w:rsidP="00C84E99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Todas las páginas tendrán un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pie de página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mostrará 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enlaces </w:t>
      </w:r>
      <w:r w:rsidR="00C84E99" w:rsidRPr="00C84E99">
        <w:rPr>
          <w:rFonts w:asciiTheme="minorHAnsi" w:eastAsiaTheme="minorHAnsi" w:hAnsiTheme="minorHAnsi" w:cstheme="minorBidi"/>
          <w:sz w:val="22"/>
          <w:szCs w:val="22"/>
          <w:lang w:eastAsia="en-US"/>
        </w:rPr>
        <w:t>a los documentos legales</w:t>
      </w:r>
      <w:r w:rsidR="008A151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444E87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Me</w:t>
      </w:r>
      <w:r w:rsidR="009E3661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nú de navegación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BB37E4" w:rsidRDefault="00BB37E4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menú de navegación </w:t>
      </w:r>
      <w:r w:rsidR="008207C6">
        <w:rPr>
          <w:rFonts w:asciiTheme="minorHAnsi" w:eastAsiaTheme="minorHAnsi" w:hAnsiTheme="minorHAnsi" w:cstheme="minorBidi"/>
          <w:sz w:val="22"/>
          <w:szCs w:val="22"/>
          <w:lang w:eastAsia="en-US"/>
        </w:rPr>
        <w:t>estará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8207C6">
        <w:rPr>
          <w:rFonts w:asciiTheme="minorHAnsi" w:eastAsiaTheme="minorHAnsi" w:hAnsiTheme="minorHAnsi" w:cstheme="minorBidi"/>
          <w:sz w:val="22"/>
          <w:szCs w:val="22"/>
          <w:lang w:eastAsia="en-US"/>
        </w:rPr>
        <w:t>compuesto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por una lista desordenada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</w:t>
      </w:r>
      <w:r w:rsidR="009B3E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estará </w:t>
      </w:r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centrado</w:t>
      </w:r>
      <w:r w:rsidR="0074559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9E3661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m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ostrar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4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enlaces, uno con nombre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otro con nombre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CSS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”,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otro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JS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otro “Home”.</w:t>
      </w:r>
    </w:p>
    <w:p w:rsidR="00D963CE" w:rsidRPr="00D963CE" w:rsidRDefault="00D963CE" w:rsidP="00733362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Los enlaces deben de mostrarse como un</w:t>
      </w:r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icono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grande para poder pulsar con el dedo.</w:t>
      </w:r>
    </w:p>
    <w:p w:rsidR="00444E87" w:rsidRDefault="00797DB2" w:rsidP="00444E87">
      <w:pPr>
        <w:numPr>
          <w:ilvl w:val="0"/>
          <w:numId w:val="7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Cada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elemento del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menú d</w:t>
      </w:r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ebe de mostrar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</w:t>
      </w:r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documento de la carpeta “</w:t>
      </w:r>
      <w:proofErr w:type="spellStart"/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html</w:t>
      </w:r>
      <w:proofErr w:type="spellEnd"/>
      <w:r w:rsidR="00444E87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” cuando se pulse.</w:t>
      </w:r>
    </w:p>
    <w:p w:rsidR="009E3661" w:rsidRPr="00D963CE" w:rsidRDefault="009E3661" w:rsidP="009E366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F41EE5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</w:t>
      </w:r>
      <w:r w:rsidR="00733362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ontenido de las páginas</w:t>
      </w:r>
      <w:r w:rsidR="008A151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web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BB37E4" w:rsidRDefault="00C84E99" w:rsidP="00BB37E4">
      <w:pPr>
        <w:numPr>
          <w:ilvl w:val="0"/>
          <w:numId w:val="3"/>
        </w:numPr>
        <w:spacing w:after="160" w:line="259" w:lineRule="auto"/>
        <w:ind w:right="-284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</w:t>
      </w:r>
      <w:r w:rsidR="00BB37E4">
        <w:rPr>
          <w:rFonts w:asciiTheme="minorHAnsi" w:eastAsiaTheme="minorHAnsi" w:hAnsiTheme="minorHAnsi" w:cstheme="minorBidi"/>
          <w:sz w:val="22"/>
          <w:szCs w:val="22"/>
          <w:lang w:eastAsia="en-US"/>
        </w:rPr>
        <w:t>de las páginas web estará formado por etiquetas “DIV” y líneas de separación de temática.</w:t>
      </w:r>
    </w:p>
    <w:p w:rsidR="00BB37E4" w:rsidRPr="00D963CE" w:rsidRDefault="00BB37E4" w:rsidP="00BB37E4">
      <w:pPr>
        <w:numPr>
          <w:ilvl w:val="0"/>
          <w:numId w:val="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debe de tener un tamaño grande para que se pueda leer bien y 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no to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>que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los bordes.</w:t>
      </w:r>
    </w:p>
    <w:p w:rsidR="00D963CE" w:rsidRPr="00D963CE" w:rsidRDefault="007D50C5" w:rsidP="00733362">
      <w:pPr>
        <w:numPr>
          <w:ilvl w:val="0"/>
          <w:numId w:val="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texto tiene que estar etiquetado con las etiquetas </w:t>
      </w:r>
      <w:r w:rsidR="00E4315C"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 formato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correspondientes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733362" w:rsidRPr="00D963CE" w:rsidRDefault="00733362" w:rsidP="00733362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4A4C7D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ontenido del 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pie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r w:rsidR="00D963CE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de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r w:rsidR="00444E87"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página</w:t>
      </w:r>
      <w:r w:rsidR="00444E8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:</w:t>
      </w:r>
    </w:p>
    <w:p w:rsidR="007D50C5" w:rsidRDefault="007D50C5" w:rsidP="00733362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documentos legales son: aviso legal, política de cookies, política de privacidad y accesibilidad.</w:t>
      </w:r>
    </w:p>
    <w:p w:rsidR="00502DD7" w:rsidRPr="00502DD7" w:rsidRDefault="008A151B" w:rsidP="00502DD7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vínculos a los documentos legales no mostrarán ninguna página</w:t>
      </w:r>
      <w:r w:rsid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deben incluirse como una lista no ordenada</w:t>
      </w:r>
      <w:r w:rsidR="00502DD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sin estilos. </w:t>
      </w:r>
    </w:p>
    <w:p w:rsidR="00E562C3" w:rsidRDefault="00E562C3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También debe incluir iconos de las redes sociales e hipervínculos que mostrarán las pá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ginas de dichas redes sociales (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twitter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Instagram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facebook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).</w:t>
      </w:r>
    </w:p>
    <w:p w:rsidR="001B0699" w:rsidRDefault="001B0699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incluir un mapa de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google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maps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E4315C" w:rsidRPr="00E562C3" w:rsidRDefault="00E4315C" w:rsidP="008A151B">
      <w:pPr>
        <w:numPr>
          <w:ilvl w:val="0"/>
          <w:numId w:val="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562C3">
        <w:rPr>
          <w:rFonts w:asciiTheme="minorHAnsi" w:eastAsiaTheme="minorHAnsi" w:hAnsiTheme="minorHAnsi" w:cstheme="minorBidi"/>
          <w:sz w:val="22"/>
          <w:szCs w:val="22"/>
          <w:lang w:eastAsia="en-US"/>
        </w:rPr>
        <w:t>El pie de página debe de estar integrado en todas las páginas web.</w:t>
      </w:r>
    </w:p>
    <w:p w:rsidR="007A7AFB" w:rsidRDefault="007A7AFB" w:rsidP="007A7AFB">
      <w:pPr>
        <w:spacing w:after="160" w:line="259" w:lineRule="auto"/>
        <w:ind w:left="36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B0699" w:rsidRDefault="001B0699" w:rsidP="007A7AFB">
      <w:pPr>
        <w:spacing w:after="160" w:line="259" w:lineRule="auto"/>
        <w:ind w:left="36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B0699" w:rsidRDefault="001B0699" w:rsidP="00C5014B">
      <w:p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A7AFB" w:rsidRPr="00D963CE" w:rsidRDefault="007A7AFB" w:rsidP="007A7AFB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lastRenderedPageBreak/>
        <w:t>Contenido de la página índice.</w:t>
      </w:r>
    </w:p>
    <w:p w:rsidR="007A7AFB" w:rsidRDefault="007A7AFB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de estar compuesta por </w:t>
      </w:r>
      <w:r w:rsidR="00207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menú de navegación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una imagen </w:t>
      </w:r>
      <w:r w:rsidR="002071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 cabecera.</w:t>
      </w:r>
    </w:p>
    <w:p w:rsidR="002071FA" w:rsidRDefault="002071FA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de la cabecera, se mostrarán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3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cajas con una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im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agen y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un</w:t>
      </w:r>
      <w:r w:rsidR="003A3D9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botón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cada una.</w:t>
      </w:r>
    </w:p>
    <w:p w:rsidR="007A7AFB" w:rsidRDefault="002071FA" w:rsidP="007A7AFB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Las imágenes y los botones deben de estar </w:t>
      </w:r>
      <w:r w:rsidR="007A7AFB">
        <w:rPr>
          <w:rFonts w:asciiTheme="minorHAnsi" w:eastAsiaTheme="minorHAnsi" w:hAnsiTheme="minorHAnsi" w:cstheme="minorBidi"/>
          <w:sz w:val="22"/>
          <w:szCs w:val="22"/>
          <w:lang w:eastAsia="en-US"/>
        </w:rPr>
        <w:t>vinculados a las páginas existentes.</w:t>
      </w:r>
    </w:p>
    <w:p w:rsidR="00000C93" w:rsidRDefault="002071FA" w:rsidP="00E4315C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Debajo de las 3 imágenes se mostrarán 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>2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cajas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separadas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entre </w:t>
      </w:r>
      <w:r w:rsidR="00E4315C">
        <w:rPr>
          <w:rFonts w:asciiTheme="minorHAnsi" w:eastAsiaTheme="minorHAnsi" w:hAnsiTheme="minorHAnsi" w:cstheme="minorBidi"/>
          <w:sz w:val="22"/>
          <w:szCs w:val="22"/>
          <w:lang w:eastAsia="en-US"/>
        </w:rPr>
        <w:t>sí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y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con </w:t>
      </w:r>
      <w:r w:rsidR="00DE28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texto en su interior.</w:t>
      </w:r>
    </w:p>
    <w:p w:rsidR="00E4315C" w:rsidRDefault="00E4315C" w:rsidP="00E4315C">
      <w:pPr>
        <w:numPr>
          <w:ilvl w:val="0"/>
          <w:numId w:val="12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Tiene que tener integrado la tabla de navegadores y el pie de página.</w:t>
      </w:r>
    </w:p>
    <w:p w:rsidR="00E562C3" w:rsidRPr="00E4315C" w:rsidRDefault="00E562C3" w:rsidP="00E562C3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963CE" w:rsidRPr="00D963CE" w:rsidRDefault="00D963CE" w:rsidP="00D963CE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Estilos CSS </w:t>
      </w:r>
      <w:r w:rsidR="004A4C7D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para las páginas web</w:t>
      </w:r>
      <w:r w:rsidRPr="00D963CE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.</w:t>
      </w:r>
    </w:p>
    <w:p w:rsidR="002829F4" w:rsidRDefault="00D963CE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El tamaño de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 sitio web 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debe ser de ancho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de 1024</w:t>
      </w: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px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D963CE" w:rsidRPr="00D963CE" w:rsidRDefault="002829F4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color de fondo de las páginas web tendrá </w:t>
      </w:r>
      <w:r w:rsid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color gris claro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“</w:t>
      </w:r>
      <w:proofErr w:type="spellStart"/>
      <w:proofErr w:type="gramStart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rgb</w:t>
      </w:r>
      <w:proofErr w:type="spell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(</w:t>
      </w:r>
      <w:proofErr w:type="gram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239, 239, 239)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”.</w:t>
      </w:r>
    </w:p>
    <w:p w:rsidR="00D963CE" w:rsidRDefault="00F41EE5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Las etiquetas DIV deben de tener color de fondo blanco y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los bordes redondeados.</w:t>
      </w:r>
    </w:p>
    <w:p w:rsidR="00F41EE5" w:rsidRPr="00D963CE" w:rsidRDefault="00F41EE5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menú de navegación debe de tener el color azul de fondo “</w:t>
      </w:r>
      <w:r w:rsidRPr="00F41EE5">
        <w:rPr>
          <w:rFonts w:asciiTheme="minorHAnsi" w:eastAsiaTheme="minorHAnsi" w:hAnsiTheme="minorHAnsi" w:cstheme="minorBidi"/>
          <w:sz w:val="22"/>
          <w:szCs w:val="22"/>
          <w:lang w:eastAsia="en-US"/>
        </w:rPr>
        <w:t>#3366AB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y los vínculos en blanco.</w:t>
      </w:r>
    </w:p>
    <w:p w:rsidR="00D963CE" w:rsidRPr="00D963CE" w:rsidRDefault="002829F4" w:rsidP="00733362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textos tienen que ir en color “</w:t>
      </w:r>
      <w:proofErr w:type="spellStart"/>
      <w:proofErr w:type="gramStart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rgba</w:t>
      </w:r>
      <w:proofErr w:type="spell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(</w:t>
      </w:r>
      <w:proofErr w:type="gramEnd"/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102,102,102,1)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 y los títulos en color “</w:t>
      </w:r>
      <w:r w:rsidRPr="002829F4">
        <w:rPr>
          <w:rFonts w:asciiTheme="minorHAnsi" w:eastAsiaTheme="minorHAnsi" w:hAnsiTheme="minorHAnsi" w:cstheme="minorBidi"/>
          <w:sz w:val="22"/>
          <w:szCs w:val="22"/>
          <w:lang w:eastAsia="en-US"/>
        </w:rPr>
        <w:t>#3366AB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”</w:t>
      </w:r>
      <w:r w:rsidR="00D963CE"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B7734" w:rsidRDefault="00D963CE" w:rsidP="004A4C7D">
      <w:pPr>
        <w:numPr>
          <w:ilvl w:val="0"/>
          <w:numId w:val="8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963CE">
        <w:rPr>
          <w:rFonts w:asciiTheme="minorHAnsi" w:eastAsiaTheme="minorHAnsi" w:hAnsiTheme="minorHAnsi" w:cstheme="minorBidi"/>
          <w:sz w:val="22"/>
          <w:szCs w:val="22"/>
          <w:lang w:eastAsia="en-US"/>
        </w:rPr>
        <w:t>Las imágenes de las páginas tienen que estar alineadas a centro</w:t>
      </w:r>
      <w:r w:rsidR="004A4C7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 con anchura 100%.</w:t>
      </w:r>
    </w:p>
    <w:p w:rsidR="009E00FA" w:rsidRDefault="009E00FA" w:rsidP="009E00FA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4315C" w:rsidRPr="00D963CE" w:rsidRDefault="00E4315C" w:rsidP="00E4315C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Tabla de navegadores web.</w:t>
      </w:r>
    </w:p>
    <w:p w:rsidR="00957D37" w:rsidRPr="00957D37" w:rsidRDefault="00957D37" w:rsidP="00957D37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tabla </w:t>
      </w: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debe de estar integrada en todas las páginas.</w:t>
      </w:r>
    </w:p>
    <w:p w:rsidR="00957D37" w:rsidRDefault="00E4315C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tabla </w:t>
      </w:r>
      <w:r w:rsid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debe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estar </w:t>
      </w:r>
      <w:r w:rsidR="000629B4">
        <w:rPr>
          <w:rFonts w:asciiTheme="minorHAnsi" w:eastAsiaTheme="minorHAnsi" w:hAnsiTheme="minorHAnsi" w:cstheme="minorBidi"/>
          <w:sz w:val="22"/>
          <w:szCs w:val="22"/>
          <w:lang w:eastAsia="en-US"/>
        </w:rPr>
        <w:t>formada por 3 filas y 5 columnas</w:t>
      </w:r>
      <w:r w:rsid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:rsidR="00957D37" w:rsidRDefault="00957D37" w:rsidP="00316D00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>Las celdas de la primera fila debe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</w:t>
      </w:r>
      <w:r w:rsidRPr="00957D3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de estar unidas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57D37" w:rsidRDefault="00957D37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 segunda fila tendrá en cada celda una imagen con el icono de cada navegador.</w:t>
      </w:r>
    </w:p>
    <w:p w:rsidR="00E4315C" w:rsidRDefault="00957D37" w:rsidP="00E4315C">
      <w:pPr>
        <w:numPr>
          <w:ilvl w:val="0"/>
          <w:numId w:val="11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La tercera fila tendrá enlaces de texto vinculados a las páginas oficiales de cada navegador.</w:t>
      </w:r>
    </w:p>
    <w:p w:rsidR="00E4315C" w:rsidRPr="007B05E1" w:rsidRDefault="00E4315C" w:rsidP="00E4315C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E00FA" w:rsidRPr="00D963CE" w:rsidRDefault="001C5DA1" w:rsidP="009E00FA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Formulario</w:t>
      </w:r>
      <w:r w:rsidR="009B3E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de las páginas web.</w:t>
      </w:r>
    </w:p>
    <w:p w:rsidR="009B3EEB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formulario debe de estar programado para enviar los datos a un correo electrónico</w:t>
      </w:r>
      <w:r w:rsidR="009B3E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9B3EEB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campos del formulario son: nombre y apellidos, correo electrónico, teléfono y mensaje.</w:t>
      </w:r>
    </w:p>
    <w:p w:rsidR="001C5DA1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Tiene que tener una casilla para aceptar la política de privacidad </w:t>
      </w:r>
    </w:p>
    <w:p w:rsidR="001C5DA1" w:rsidRDefault="001C5DA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formulario tiene que tener </w:t>
      </w:r>
      <w:r w:rsidRPr="001C5DA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un botón para enviar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los datos.</w:t>
      </w:r>
    </w:p>
    <w:p w:rsidR="007B05E1" w:rsidRDefault="007B05E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formulario ha de colocarse </w:t>
      </w:r>
      <w:r w:rsidRPr="0023212B">
        <w:rPr>
          <w:rFonts w:asciiTheme="minorHAnsi" w:eastAsiaTheme="minorHAnsi" w:hAnsiTheme="minorHAnsi" w:cstheme="minorBidi"/>
          <w:sz w:val="22"/>
          <w:szCs w:val="22"/>
          <w:lang w:eastAsia="en-US"/>
        </w:rPr>
        <w:t>dentro de la etiqueta de contenido relacionado.</w:t>
      </w:r>
    </w:p>
    <w:p w:rsidR="003B1031" w:rsidRPr="007B05E1" w:rsidRDefault="003B1031" w:rsidP="00E4315C">
      <w:pPr>
        <w:numPr>
          <w:ilvl w:val="0"/>
          <w:numId w:val="14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El formulario debe de estar integrado en todas las páginas menos en la página índice.</w:t>
      </w:r>
    </w:p>
    <w:p w:rsidR="001C5DA1" w:rsidRDefault="001C5DA1" w:rsidP="001C5DA1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C5DA1" w:rsidRPr="00D963CE" w:rsidRDefault="001C5DA1" w:rsidP="001C5DA1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Metainformación</w:t>
      </w:r>
      <w:proofErr w:type="spellEnd"/>
      <w:r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de las páginas web.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3 meta etiquetas con la descripción del sitio, las palabras clave y el autor.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un vínculo a la hoja de estilos CSS externa.</w:t>
      </w:r>
    </w:p>
    <w:p w:rsidR="001C5DA1" w:rsidRDefault="001C5DA1" w:rsidP="001C5DA1">
      <w:pPr>
        <w:numPr>
          <w:ilvl w:val="0"/>
          <w:numId w:val="13"/>
        </w:numPr>
        <w:spacing w:after="160" w:line="259" w:lineRule="auto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bookmarkStart w:id="0" w:name="_GoBack"/>
      <w:bookmarkEnd w:id="0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Debe contener la etiqueta de compatibilidad con dispositivos móviles.</w:t>
      </w:r>
    </w:p>
    <w:p w:rsidR="008172E6" w:rsidRPr="00E4315C" w:rsidRDefault="008172E6" w:rsidP="001B0699">
      <w:pPr>
        <w:spacing w:after="160" w:line="259" w:lineRule="auto"/>
        <w:ind w:left="720"/>
        <w:contextualSpacing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1B0699" w:rsidRPr="00587BA4" w:rsidRDefault="001B0699" w:rsidP="001B0699">
      <w:pPr>
        <w:pStyle w:val="Prrafodelista"/>
        <w:spacing w:after="0" w:line="360" w:lineRule="auto"/>
        <w:ind w:left="714"/>
        <w:contextualSpacing w:val="0"/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:rsidR="001B0699" w:rsidRDefault="001B0699" w:rsidP="00861352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0CF008" wp14:editId="606142BD">
            <wp:simplePos x="0" y="0"/>
            <wp:positionH relativeFrom="column">
              <wp:posOffset>280035</wp:posOffset>
            </wp:positionH>
            <wp:positionV relativeFrom="paragraph">
              <wp:posOffset>7416800</wp:posOffset>
            </wp:positionV>
            <wp:extent cx="5676900" cy="6096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5" b="70091"/>
                    <a:stretch/>
                  </pic:blipFill>
                  <pic:spPr bwMode="auto">
                    <a:xfrm>
                      <a:off x="0" y="0"/>
                      <a:ext cx="5709037" cy="61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5A8"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Resultado a obtener 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página </w:t>
      </w:r>
      <w:r w:rsidR="00861352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index.html</w:t>
      </w:r>
      <w:r w:rsidR="00861352">
        <w:rPr>
          <w:noProof/>
        </w:rPr>
        <w:drawing>
          <wp:inline distT="0" distB="0" distL="0" distR="0" wp14:anchorId="774C0236" wp14:editId="39FDD98A">
            <wp:extent cx="5673780" cy="717232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2"/>
                    <a:stretch/>
                  </pic:blipFill>
                  <pic:spPr bwMode="auto">
                    <a:xfrm>
                      <a:off x="0" y="0"/>
                      <a:ext cx="5673427" cy="717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408A" w:rsidRPr="0019408A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</w:t>
      </w:r>
    </w:p>
    <w:p w:rsidR="009B3EEB" w:rsidRPr="00D963CE" w:rsidRDefault="0019408A" w:rsidP="00861352">
      <w:pPr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</w:t>
      </w: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lenguaje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_html</w:t>
      </w: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.html</w:t>
      </w:r>
      <w:r>
        <w:rPr>
          <w:noProof/>
        </w:rPr>
        <w:t xml:space="preserve"> </w:t>
      </w:r>
      <w:r w:rsidR="009B3EEB">
        <w:rPr>
          <w:noProof/>
        </w:rPr>
        <w:drawing>
          <wp:inline distT="0" distB="0" distL="0" distR="0" wp14:anchorId="63E505AC" wp14:editId="64177824">
            <wp:extent cx="5381625" cy="834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55" cy="836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9B3EEB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br w:type="page"/>
      </w:r>
      <w:r w:rsidR="00A3225F"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lenguaje_css.html</w:t>
      </w:r>
      <w:r w:rsidR="00A3225F">
        <w:rPr>
          <w:noProof/>
        </w:rPr>
        <w:t xml:space="preserve"> </w:t>
      </w:r>
      <w:r w:rsidR="00A3225F">
        <w:rPr>
          <w:noProof/>
        </w:rPr>
        <w:drawing>
          <wp:inline distT="0" distB="0" distL="0" distR="0" wp14:anchorId="59C7D6A1" wp14:editId="6281C60A">
            <wp:extent cx="5477774" cy="8495737"/>
            <wp:effectExtent l="0" t="0" r="889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74" cy="849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A3225F" w:rsidP="00A3225F">
      <w:pPr>
        <w:spacing w:after="160" w:line="259" w:lineRule="auto"/>
        <w:jc w:val="center"/>
        <w:rPr>
          <w:noProof/>
        </w:rPr>
      </w:pPr>
      <w:r w:rsidRPr="000015A8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</w:t>
      </w: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 xml:space="preserve"> página lenguaje_js.html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0CA59" wp14:editId="0EDF8BE1">
            <wp:extent cx="5638800" cy="84912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80" cy="849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5F" w:rsidRDefault="00844F40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lastRenderedPageBreak/>
        <w:t>Resultado a obtener con la tabla de contenidos</w:t>
      </w:r>
    </w:p>
    <w:p w:rsidR="00A3225F" w:rsidRDefault="00A3225F" w:rsidP="00000C93">
      <w:pPr>
        <w:spacing w:after="160" w:line="259" w:lineRule="auto"/>
        <w:ind w:left="-426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01ECDA8" wp14:editId="48C47A66">
            <wp:extent cx="6692265" cy="10719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r="-1" b="79121"/>
                    <a:stretch/>
                  </pic:blipFill>
                  <pic:spPr bwMode="auto">
                    <a:xfrm>
                      <a:off x="0" y="0"/>
                      <a:ext cx="6738523" cy="10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BA4" w:rsidRDefault="00587BA4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</w:pPr>
    </w:p>
    <w:p w:rsidR="00A3225F" w:rsidRDefault="00844F40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Resultado a obtener con el f</w:t>
      </w:r>
      <w:r w:rsidR="00A3225F"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ormulario</w:t>
      </w:r>
    </w:p>
    <w:p w:rsidR="00A3225F" w:rsidRPr="00D963CE" w:rsidRDefault="00A3225F" w:rsidP="00000C93">
      <w:pPr>
        <w:spacing w:after="160" w:line="259" w:lineRule="auto"/>
        <w:ind w:left="-426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527BDBB" wp14:editId="50A672BF">
            <wp:extent cx="6676644" cy="351514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20880" r="-1" b="10490"/>
                    <a:stretch/>
                  </pic:blipFill>
                  <pic:spPr bwMode="auto">
                    <a:xfrm>
                      <a:off x="0" y="0"/>
                      <a:ext cx="6702162" cy="35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BA4" w:rsidRDefault="00587BA4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</w:pPr>
    </w:p>
    <w:p w:rsidR="00A3225F" w:rsidRDefault="00A3225F" w:rsidP="00A3225F">
      <w:pPr>
        <w:spacing w:after="160" w:line="259" w:lineRule="auto"/>
        <w:jc w:val="center"/>
        <w:rPr>
          <w:noProof/>
        </w:rPr>
      </w:pPr>
      <w:r>
        <w:rPr>
          <w:rFonts w:asciiTheme="minorHAnsi" w:eastAsiaTheme="minorHAnsi" w:hAnsiTheme="minorHAnsi" w:cstheme="minorBidi"/>
          <w:b/>
          <w:sz w:val="36"/>
          <w:szCs w:val="22"/>
          <w:lang w:eastAsia="en-US"/>
        </w:rPr>
        <w:t>Resultado a obtener en el pie de página</w:t>
      </w:r>
    </w:p>
    <w:p w:rsidR="00A3225F" w:rsidRPr="00D963CE" w:rsidRDefault="001B0699" w:rsidP="00A3225F">
      <w:pPr>
        <w:spacing w:after="160" w:line="259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09E3A25" wp14:editId="7F9BCE7D">
            <wp:extent cx="6524625" cy="647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365" b="70091"/>
                    <a:stretch/>
                  </pic:blipFill>
                  <pic:spPr bwMode="auto">
                    <a:xfrm>
                      <a:off x="0" y="0"/>
                      <a:ext cx="6529883" cy="64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225F" w:rsidRPr="00D963CE" w:rsidSect="00067FB3">
      <w:footerReference w:type="default" r:id="rId14"/>
      <w:pgSz w:w="11906" w:h="16838"/>
      <w:pgMar w:top="1985" w:right="991" w:bottom="425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A8F" w:rsidRDefault="00D34A8F">
      <w:r>
        <w:separator/>
      </w:r>
    </w:p>
  </w:endnote>
  <w:endnote w:type="continuationSeparator" w:id="0">
    <w:p w:rsidR="00D34A8F" w:rsidRDefault="00D34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Italic">
    <w:altName w:val="Bookman Old Style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D00" w:rsidRPr="00831D4A" w:rsidRDefault="00316D00" w:rsidP="0028074F">
    <w:pPr>
      <w:pStyle w:val="Piedepgina"/>
      <w:tabs>
        <w:tab w:val="clear" w:pos="4252"/>
        <w:tab w:val="clear" w:pos="8504"/>
        <w:tab w:val="left" w:pos="-2127"/>
        <w:tab w:val="left" w:pos="1515"/>
        <w:tab w:val="right" w:pos="10773"/>
        <w:tab w:val="right" w:pos="14034"/>
      </w:tabs>
      <w:rPr>
        <w:rFonts w:ascii="Arial" w:hAnsi="Arial" w:cs="Arial"/>
        <w:sz w:val="16"/>
        <w:szCs w:val="16"/>
      </w:rPr>
    </w:pPr>
    <w:r w:rsidRPr="00831D4A">
      <w:rPr>
        <w:rFonts w:ascii="Arial" w:hAnsi="Arial" w:cs="Arial"/>
        <w:sz w:val="16"/>
        <w:szCs w:val="16"/>
      </w:rPr>
      <w:tab/>
    </w:r>
    <w:r w:rsidRPr="00831D4A">
      <w:rPr>
        <w:rFonts w:ascii="Arial" w:hAnsi="Arial" w:cs="Arial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A8F" w:rsidRDefault="00D34A8F">
      <w:r>
        <w:separator/>
      </w:r>
    </w:p>
  </w:footnote>
  <w:footnote w:type="continuationSeparator" w:id="0">
    <w:p w:rsidR="00D34A8F" w:rsidRDefault="00D34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B575B"/>
    <w:multiLevelType w:val="hybridMultilevel"/>
    <w:tmpl w:val="1BA60F70"/>
    <w:lvl w:ilvl="0" w:tplc="A7F03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C2923"/>
    <w:multiLevelType w:val="hybridMultilevel"/>
    <w:tmpl w:val="DC5C3C38"/>
    <w:lvl w:ilvl="0" w:tplc="48846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00D4E"/>
    <w:multiLevelType w:val="hybridMultilevel"/>
    <w:tmpl w:val="542EF8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C9767A"/>
    <w:multiLevelType w:val="hybridMultilevel"/>
    <w:tmpl w:val="E278D61A"/>
    <w:lvl w:ilvl="0" w:tplc="5080C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421E58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C61202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476B7"/>
    <w:multiLevelType w:val="hybridMultilevel"/>
    <w:tmpl w:val="91F4B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A538AA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651611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6013D4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19656E"/>
    <w:multiLevelType w:val="hybridMultilevel"/>
    <w:tmpl w:val="DB780A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043D30"/>
    <w:multiLevelType w:val="hybridMultilevel"/>
    <w:tmpl w:val="3990BA6A"/>
    <w:lvl w:ilvl="0" w:tplc="0F00CC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6B56F2"/>
    <w:multiLevelType w:val="hybridMultilevel"/>
    <w:tmpl w:val="AA889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BC0488"/>
    <w:multiLevelType w:val="hybridMultilevel"/>
    <w:tmpl w:val="16E47CFE"/>
    <w:lvl w:ilvl="0" w:tplc="70B42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8"/>
  </w:num>
  <w:num w:numId="5">
    <w:abstractNumId w:val="13"/>
  </w:num>
  <w:num w:numId="6">
    <w:abstractNumId w:val="3"/>
  </w:num>
  <w:num w:numId="7">
    <w:abstractNumId w:val="1"/>
  </w:num>
  <w:num w:numId="8">
    <w:abstractNumId w:val="11"/>
  </w:num>
  <w:num w:numId="9">
    <w:abstractNumId w:val="6"/>
  </w:num>
  <w:num w:numId="10">
    <w:abstractNumId w:val="2"/>
  </w:num>
  <w:num w:numId="11">
    <w:abstractNumId w:val="7"/>
  </w:num>
  <w:num w:numId="12">
    <w:abstractNumId w:val="9"/>
  </w:num>
  <w:num w:numId="13">
    <w:abstractNumId w:val="5"/>
  </w:num>
  <w:num w:numId="14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10F"/>
    <w:rsid w:val="000002C3"/>
    <w:rsid w:val="00000C93"/>
    <w:rsid w:val="000015A8"/>
    <w:rsid w:val="00043A7D"/>
    <w:rsid w:val="000629B4"/>
    <w:rsid w:val="00067FB3"/>
    <w:rsid w:val="000A3FEB"/>
    <w:rsid w:val="000E2CAC"/>
    <w:rsid w:val="00115206"/>
    <w:rsid w:val="00117136"/>
    <w:rsid w:val="001536D8"/>
    <w:rsid w:val="0019408A"/>
    <w:rsid w:val="001A02A0"/>
    <w:rsid w:val="001B0699"/>
    <w:rsid w:val="001B0BA7"/>
    <w:rsid w:val="001C5DA1"/>
    <w:rsid w:val="002071FA"/>
    <w:rsid w:val="0023212B"/>
    <w:rsid w:val="00233BC1"/>
    <w:rsid w:val="00247DE1"/>
    <w:rsid w:val="0028074F"/>
    <w:rsid w:val="002829F4"/>
    <w:rsid w:val="002960D0"/>
    <w:rsid w:val="002A3C62"/>
    <w:rsid w:val="002C224F"/>
    <w:rsid w:val="002C42EF"/>
    <w:rsid w:val="002E2E8B"/>
    <w:rsid w:val="002E7976"/>
    <w:rsid w:val="00316441"/>
    <w:rsid w:val="00316D00"/>
    <w:rsid w:val="00327ED3"/>
    <w:rsid w:val="00362729"/>
    <w:rsid w:val="003A3D9E"/>
    <w:rsid w:val="003B1031"/>
    <w:rsid w:val="003E4BBD"/>
    <w:rsid w:val="00403B4C"/>
    <w:rsid w:val="00407BB8"/>
    <w:rsid w:val="00444AA8"/>
    <w:rsid w:val="00444E87"/>
    <w:rsid w:val="004851D0"/>
    <w:rsid w:val="004977D2"/>
    <w:rsid w:val="004A4C7D"/>
    <w:rsid w:val="004C6BEE"/>
    <w:rsid w:val="004F656B"/>
    <w:rsid w:val="00502DD7"/>
    <w:rsid w:val="00541790"/>
    <w:rsid w:val="005716E0"/>
    <w:rsid w:val="00587BA4"/>
    <w:rsid w:val="005B7734"/>
    <w:rsid w:val="005D4524"/>
    <w:rsid w:val="00614AFA"/>
    <w:rsid w:val="006215B7"/>
    <w:rsid w:val="00625E47"/>
    <w:rsid w:val="006274E9"/>
    <w:rsid w:val="00672BB2"/>
    <w:rsid w:val="006B6F3C"/>
    <w:rsid w:val="006E7CD0"/>
    <w:rsid w:val="00733362"/>
    <w:rsid w:val="0074559E"/>
    <w:rsid w:val="00755074"/>
    <w:rsid w:val="00762CE3"/>
    <w:rsid w:val="00783858"/>
    <w:rsid w:val="00797DB2"/>
    <w:rsid w:val="007A7AFB"/>
    <w:rsid w:val="007B05E1"/>
    <w:rsid w:val="007D50C5"/>
    <w:rsid w:val="007E2002"/>
    <w:rsid w:val="00800A4D"/>
    <w:rsid w:val="008112D6"/>
    <w:rsid w:val="008172E6"/>
    <w:rsid w:val="008202F9"/>
    <w:rsid w:val="008207C6"/>
    <w:rsid w:val="00831D4A"/>
    <w:rsid w:val="00844F40"/>
    <w:rsid w:val="00861352"/>
    <w:rsid w:val="00882FB7"/>
    <w:rsid w:val="008A151B"/>
    <w:rsid w:val="008C6E0E"/>
    <w:rsid w:val="008E68C8"/>
    <w:rsid w:val="00902D92"/>
    <w:rsid w:val="00905DA4"/>
    <w:rsid w:val="009139EA"/>
    <w:rsid w:val="009353FE"/>
    <w:rsid w:val="00957D37"/>
    <w:rsid w:val="009B3EEB"/>
    <w:rsid w:val="009D21B0"/>
    <w:rsid w:val="009E00FA"/>
    <w:rsid w:val="009E3661"/>
    <w:rsid w:val="009E45AA"/>
    <w:rsid w:val="009F3E20"/>
    <w:rsid w:val="009F4E43"/>
    <w:rsid w:val="009F61BD"/>
    <w:rsid w:val="00A02EBE"/>
    <w:rsid w:val="00A23F6E"/>
    <w:rsid w:val="00A3225F"/>
    <w:rsid w:val="00A42C18"/>
    <w:rsid w:val="00A43CA9"/>
    <w:rsid w:val="00A524F0"/>
    <w:rsid w:val="00A62FB8"/>
    <w:rsid w:val="00AD38B1"/>
    <w:rsid w:val="00AD75F5"/>
    <w:rsid w:val="00AE247A"/>
    <w:rsid w:val="00AE63DE"/>
    <w:rsid w:val="00AF5D6C"/>
    <w:rsid w:val="00B50036"/>
    <w:rsid w:val="00B50207"/>
    <w:rsid w:val="00B86C47"/>
    <w:rsid w:val="00B92CF7"/>
    <w:rsid w:val="00BA010F"/>
    <w:rsid w:val="00BA75D2"/>
    <w:rsid w:val="00BB37E4"/>
    <w:rsid w:val="00BE0DD8"/>
    <w:rsid w:val="00BE5591"/>
    <w:rsid w:val="00C10EFD"/>
    <w:rsid w:val="00C17F37"/>
    <w:rsid w:val="00C5014B"/>
    <w:rsid w:val="00C54607"/>
    <w:rsid w:val="00C715AF"/>
    <w:rsid w:val="00C73875"/>
    <w:rsid w:val="00C84E99"/>
    <w:rsid w:val="00CA21E4"/>
    <w:rsid w:val="00CE4C62"/>
    <w:rsid w:val="00CF08CD"/>
    <w:rsid w:val="00D179D7"/>
    <w:rsid w:val="00D34A8F"/>
    <w:rsid w:val="00D7207D"/>
    <w:rsid w:val="00D86E24"/>
    <w:rsid w:val="00D92EB3"/>
    <w:rsid w:val="00D93D4D"/>
    <w:rsid w:val="00D963CE"/>
    <w:rsid w:val="00DC1B87"/>
    <w:rsid w:val="00DD1FB6"/>
    <w:rsid w:val="00DE28D2"/>
    <w:rsid w:val="00DE6E3A"/>
    <w:rsid w:val="00E22FE6"/>
    <w:rsid w:val="00E4315C"/>
    <w:rsid w:val="00E4392E"/>
    <w:rsid w:val="00E562C3"/>
    <w:rsid w:val="00E748ED"/>
    <w:rsid w:val="00E80CF3"/>
    <w:rsid w:val="00E870E9"/>
    <w:rsid w:val="00EC3AEE"/>
    <w:rsid w:val="00EF3E17"/>
    <w:rsid w:val="00EF4096"/>
    <w:rsid w:val="00F000D0"/>
    <w:rsid w:val="00F11353"/>
    <w:rsid w:val="00F21D8E"/>
    <w:rsid w:val="00F41EE5"/>
    <w:rsid w:val="00F5146B"/>
    <w:rsid w:val="00F77FA2"/>
    <w:rsid w:val="00F9143D"/>
    <w:rsid w:val="00FA1864"/>
    <w:rsid w:val="00FF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3C1145D-AF48-41CC-B4C3-AC6FF0736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2CAC"/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Univers Italic" w:hAnsi="Univers Italic"/>
      <w:spacing w:val="-2"/>
      <w:sz w:val="24"/>
      <w:lang w:val="es-ES_tradnl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Verdana" w:hAnsi="Verdana"/>
      <w:b/>
      <w:color w:val="FFFFFF"/>
      <w:spacing w:val="-2"/>
      <w:sz w:val="16"/>
      <w:lang w:val="es-ES_tradnl"/>
    </w:rPr>
  </w:style>
  <w:style w:type="paragraph" w:styleId="Ttulo3">
    <w:name w:val="heading 3"/>
    <w:basedOn w:val="Normal"/>
    <w:next w:val="Normal"/>
    <w:qFormat/>
    <w:pPr>
      <w:keepNext/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  <w:jc w:val="center"/>
      <w:outlineLvl w:val="2"/>
    </w:pPr>
    <w:rPr>
      <w:rFonts w:ascii="Verdana" w:hAnsi="Verdana"/>
      <w:b/>
      <w:spacing w:val="-2"/>
      <w:sz w:val="16"/>
      <w:lang w:val="es-ES_tradnl"/>
    </w:rPr>
  </w:style>
  <w:style w:type="paragraph" w:styleId="Ttulo4">
    <w:name w:val="heading 4"/>
    <w:basedOn w:val="Normal"/>
    <w:next w:val="Normal"/>
    <w:qFormat/>
    <w:pPr>
      <w:keepNext/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  <w:jc w:val="center"/>
      <w:outlineLvl w:val="3"/>
    </w:pPr>
    <w:rPr>
      <w:rFonts w:ascii="Verdana" w:hAnsi="Verdana"/>
      <w:b/>
      <w:spacing w:val="-2"/>
      <w:sz w:val="24"/>
      <w:lang w:val="es-ES_tradnl"/>
    </w:rPr>
  </w:style>
  <w:style w:type="paragraph" w:styleId="Ttulo5">
    <w:name w:val="heading 5"/>
    <w:basedOn w:val="Normal"/>
    <w:next w:val="Normal"/>
    <w:qFormat/>
    <w:pPr>
      <w:keepNext/>
      <w:tabs>
        <w:tab w:val="left" w:pos="-1440"/>
        <w:tab w:val="left" w:pos="-720"/>
        <w:tab w:val="left" w:pos="0"/>
        <w:tab w:val="left" w:pos="9172"/>
      </w:tabs>
      <w:suppressAutoHyphens/>
      <w:spacing w:before="90" w:after="54"/>
      <w:ind w:left="22"/>
      <w:jc w:val="center"/>
      <w:outlineLvl w:val="4"/>
    </w:pPr>
    <w:rPr>
      <w:rFonts w:ascii="Verdana" w:hAnsi="Verdana"/>
      <w:b/>
      <w:color w:val="FFFFFF"/>
      <w:spacing w:val="-2"/>
      <w:lang w:val="es-ES_tradnl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Verdana" w:hAnsi="Verdana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rFonts w:ascii="Univers Italic" w:hAnsi="Univers Italic"/>
      <w:spacing w:val="-2"/>
      <w:lang w:val="es-ES_tradnl"/>
    </w:rPr>
  </w:style>
  <w:style w:type="paragraph" w:styleId="Puesto">
    <w:name w:val="Title"/>
    <w:basedOn w:val="Normal"/>
    <w:qFormat/>
    <w:pPr>
      <w:jc w:val="center"/>
    </w:pPr>
    <w:rPr>
      <w:rFonts w:ascii="Arial" w:hAnsi="Arial"/>
      <w:b/>
      <w:sz w:val="32"/>
      <w:lang w:val="es-ES_tradnl"/>
    </w:rPr>
  </w:style>
  <w:style w:type="paragraph" w:styleId="Textoindependiente2">
    <w:name w:val="Body Text 2"/>
    <w:basedOn w:val="Normal"/>
    <w:pPr>
      <w:tabs>
        <w:tab w:val="left" w:pos="-1440"/>
        <w:tab w:val="left" w:pos="-720"/>
        <w:tab w:val="left" w:pos="-403"/>
        <w:tab w:val="left" w:pos="9172"/>
      </w:tabs>
      <w:suppressAutoHyphens/>
      <w:spacing w:before="90" w:after="54"/>
      <w:ind w:right="-121"/>
    </w:pPr>
    <w:rPr>
      <w:rFonts w:ascii="Verdana" w:hAnsi="Verdana"/>
      <w:b/>
      <w:spacing w:val="-2"/>
      <w:lang w:val="es-ES_tradnl"/>
    </w:rPr>
  </w:style>
  <w:style w:type="paragraph" w:styleId="Subttulo">
    <w:name w:val="Subtitle"/>
    <w:basedOn w:val="Normal"/>
    <w:qFormat/>
    <w:pPr>
      <w:jc w:val="center"/>
    </w:pPr>
    <w:rPr>
      <w:rFonts w:ascii="Verdana" w:hAnsi="Verdana"/>
      <w:b/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E4BBD"/>
  </w:style>
  <w:style w:type="paragraph" w:customStyle="1" w:styleId="Plantilla1">
    <w:name w:val="Plantilla1"/>
    <w:basedOn w:val="Normal"/>
    <w:qFormat/>
    <w:rsid w:val="00CA21E4"/>
    <w:pPr>
      <w:pBdr>
        <w:bottom w:val="single" w:sz="12" w:space="1" w:color="002060"/>
      </w:pBdr>
      <w:spacing w:after="120"/>
      <w:jc w:val="both"/>
      <w:outlineLvl w:val="0"/>
    </w:pPr>
    <w:rPr>
      <w:rFonts w:ascii="Arial Narrow" w:eastAsia="Calibri" w:hAnsi="Arial Narrow"/>
      <w:b/>
      <w:caps/>
      <w:color w:val="002060"/>
      <w:sz w:val="28"/>
      <w:szCs w:val="28"/>
      <w:lang w:eastAsia="en-US"/>
    </w:rPr>
  </w:style>
  <w:style w:type="paragraph" w:customStyle="1" w:styleId="Nivel1">
    <w:name w:val="Nivel1"/>
    <w:basedOn w:val="Normal"/>
    <w:qFormat/>
    <w:rsid w:val="005B7734"/>
    <w:pPr>
      <w:spacing w:before="120" w:after="120"/>
      <w:jc w:val="both"/>
    </w:pPr>
    <w:rPr>
      <w:rFonts w:ascii="Arial Narrow" w:eastAsia="Calibri" w:hAnsi="Arial Narrow"/>
      <w:b/>
      <w:caps/>
      <w:color w:val="002060"/>
      <w:sz w:val="24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D963CE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rsid w:val="00316D0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16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espedes\Desktop\Plantillas%20elaboradas\Recepci&#243;n%20material%20did&#225;ctic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A0D99-C3D6-4C88-85DE-6D6C5DD75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Recepción material didáctico.dot</Template>
  <TotalTime>1239</TotalTime>
  <Pages>7</Pages>
  <Words>745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                                    </vt:lpstr>
    </vt:vector>
  </TitlesOfParts>
  <Company>imaf</Company>
  <LinksUpToDate>false</LinksUpToDate>
  <CharactersWithSpaces>4835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</dc:title>
  <dc:subject/>
  <dc:creator>Deloitte</dc:creator>
  <cp:keywords/>
  <cp:lastModifiedBy>Usuario de Windows</cp:lastModifiedBy>
  <cp:revision>18</cp:revision>
  <cp:lastPrinted>2013-01-02T08:41:00Z</cp:lastPrinted>
  <dcterms:created xsi:type="dcterms:W3CDTF">2018-10-04T13:08:00Z</dcterms:created>
  <dcterms:modified xsi:type="dcterms:W3CDTF">2019-04-03T16:22:00Z</dcterms:modified>
</cp:coreProperties>
</file>